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EBDELLI ABDERRAHMEN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br/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Medenine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, 4100 | 58730950 | abderrahmenebdelli18@gmail.com</w:t>
      </w:r>
    </w:p>
    <w:p w:rsidR="005956EA" w:rsidRPr="005956EA" w:rsidRDefault="005956EA" w:rsidP="005956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956EA" w:rsidRPr="005956EA" w:rsidRDefault="005956EA" w:rsidP="005956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Objectif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Étudiant en </w:t>
      </w: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Licence Génie Logiciel et Systèmes Informatiques (LGLSI3)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, passionné par le développement web, les systèmes connectés, les bases de données et l’intelligence artificielle. Je souhaite effectuer un </w:t>
      </w: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stage de fin d’études à Médenine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afin de mettre en pratique mes compétences techniques, contribuer à des projets innovants et renforcer mon expérience professionnelle dans le développement logiciel et les systèmes intelligents.</w:t>
      </w:r>
    </w:p>
    <w:p w:rsidR="005956EA" w:rsidRPr="005956EA" w:rsidRDefault="005956EA" w:rsidP="005956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956EA" w:rsidRPr="005956EA" w:rsidRDefault="005956EA" w:rsidP="005956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Formation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Licence en Génie Logiciel et Systèmes Informatiques (LGLSI3)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Faculté des Sciences de Gabès | Prévue en 2026</w:t>
      </w:r>
    </w:p>
    <w:p w:rsidR="005956EA" w:rsidRPr="005956EA" w:rsidRDefault="005956EA" w:rsidP="005956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Spécialisation :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Développement Web,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IoT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et systèmes intelligents</w:t>
      </w:r>
    </w:p>
    <w:p w:rsidR="005956EA" w:rsidRPr="005956EA" w:rsidRDefault="005956EA" w:rsidP="005956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Option :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Systèmes connectés</w:t>
      </w:r>
    </w:p>
    <w:p w:rsidR="005956EA" w:rsidRPr="005956EA" w:rsidRDefault="005956EA" w:rsidP="005956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Cours principaux :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Réseaux informatiques,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Packet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Tracer et Cisco, Bases de données et ingénierie de données, PostgreSQL,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Big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Data, Machine Learning, SOA, ASP.NET, Développement mobile</w:t>
      </w:r>
    </w:p>
    <w:p w:rsidR="005956EA" w:rsidRPr="005956EA" w:rsidRDefault="005956EA" w:rsidP="005956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956EA" w:rsidRPr="005956EA" w:rsidRDefault="005956EA" w:rsidP="005956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Compétences techniques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Développement et programmation :</w:t>
      </w:r>
    </w:p>
    <w:p w:rsidR="005956EA" w:rsidRPr="005956EA" w:rsidRDefault="005956EA" w:rsidP="005956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Langages : C, C++, C#, Python, JavaScript, PHP</w:t>
      </w:r>
    </w:p>
    <w:p w:rsidR="005956EA" w:rsidRPr="005956EA" w:rsidRDefault="005956EA" w:rsidP="005956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Web &amp;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Frameworks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React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, Django, ASP.NET,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Bootstrap</w:t>
      </w:r>
      <w:proofErr w:type="spellEnd"/>
    </w:p>
    <w:p w:rsidR="005956EA" w:rsidRPr="005956EA" w:rsidRDefault="005956EA" w:rsidP="005956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Développement mobile : Android / applications hybrides</w:t>
      </w:r>
    </w:p>
    <w:p w:rsidR="005956EA" w:rsidRPr="005956EA" w:rsidRDefault="005956EA" w:rsidP="005956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Conteneurs et virtualisation : Docker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Bases de données et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Big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Data :</w:t>
      </w:r>
    </w:p>
    <w:p w:rsidR="005956EA" w:rsidRPr="005956EA" w:rsidRDefault="005956EA" w:rsidP="005956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Bases de données relationnelles : MySQL, PostgreSQL, PL/SQL</w:t>
      </w:r>
    </w:p>
    <w:p w:rsidR="005956EA" w:rsidRPr="005956EA" w:rsidRDefault="005956EA" w:rsidP="005956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Ingénierie des bases de données, modélisation et optimisation</w:t>
      </w:r>
    </w:p>
    <w:p w:rsidR="005956EA" w:rsidRPr="005956EA" w:rsidRDefault="005956EA" w:rsidP="005956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Big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Data et traitement de </w:t>
      </w:r>
      <w:proofErr w:type="gram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grandes</w:t>
      </w:r>
      <w:proofErr w:type="gram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volumes de données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Intelligence artificielle et machine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learning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:</w:t>
      </w:r>
    </w:p>
    <w:p w:rsidR="005956EA" w:rsidRPr="005956EA" w:rsidRDefault="005956EA" w:rsidP="005956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Analyse de données, modèles prédictifs</w:t>
      </w:r>
    </w:p>
    <w:p w:rsidR="005956EA" w:rsidRPr="005956EA" w:rsidRDefault="005956EA" w:rsidP="005956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NLP et développement de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chatbots</w:t>
      </w:r>
      <w:proofErr w:type="spellEnd"/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Réseaux et systèmes :</w:t>
      </w:r>
    </w:p>
    <w:p w:rsidR="005956EA" w:rsidRPr="005956EA" w:rsidRDefault="005956EA" w:rsidP="005956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Conception et simulation de réseaux avec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Packet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Tracer et équipements Cisco</w:t>
      </w:r>
    </w:p>
    <w:p w:rsidR="005956EA" w:rsidRPr="005956EA" w:rsidRDefault="005956EA" w:rsidP="005956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Gestion des services réseaux et protocoles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lastRenderedPageBreak/>
        <w:t xml:space="preserve">Systèmes connectés et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IoT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:</w:t>
      </w:r>
    </w:p>
    <w:p w:rsidR="005956EA" w:rsidRPr="005956EA" w:rsidRDefault="005956EA" w:rsidP="005956E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Arduino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, capteurs connectés, applications embarquées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Gestion et leadership :</w:t>
      </w:r>
    </w:p>
    <w:p w:rsidR="005956EA" w:rsidRPr="005956EA" w:rsidRDefault="005956EA" w:rsidP="005956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Coordination de projets universitaires et associatifs</w:t>
      </w:r>
    </w:p>
    <w:p w:rsidR="005956EA" w:rsidRPr="005956EA" w:rsidRDefault="005956EA" w:rsidP="005956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Travail en équipe et capacité à gérer des responsabilités</w:t>
      </w:r>
    </w:p>
    <w:p w:rsidR="005956EA" w:rsidRPr="005956EA" w:rsidRDefault="005956EA" w:rsidP="005956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956EA" w:rsidRPr="005956EA" w:rsidRDefault="005956EA" w:rsidP="005956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Projets majeurs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1.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Recruithub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– Plateforme RH intelligente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2025</w:t>
      </w:r>
    </w:p>
    <w:p w:rsidR="005956EA" w:rsidRPr="005956EA" w:rsidRDefault="005956EA" w:rsidP="005956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Développement d’une application web pour la gestion des recrutements</w:t>
      </w:r>
    </w:p>
    <w:p w:rsidR="005956EA" w:rsidRPr="005956EA" w:rsidRDefault="005956EA" w:rsidP="005956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Implémentation d’un moteur intelligent de présélection des candidats</w:t>
      </w:r>
    </w:p>
    <w:p w:rsidR="005956EA" w:rsidRPr="005956EA" w:rsidRDefault="005956EA" w:rsidP="005956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Technologies :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React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, PHP, MySQL, PostgreSQL, algorithmes de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matching</w:t>
      </w:r>
      <w:proofErr w:type="spellEnd"/>
    </w:p>
    <w:p w:rsidR="005956EA" w:rsidRPr="005956EA" w:rsidRDefault="005956EA" w:rsidP="005956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Résultat : simplification et automatisation du processus RH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2.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MedicalAIService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– Assistant médical intelligent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2025</w:t>
      </w:r>
    </w:p>
    <w:p w:rsidR="005956EA" w:rsidRPr="005956EA" w:rsidRDefault="005956EA" w:rsidP="005956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Assistant virtuel capable d’analyser les symptômes et proposer des recommandations médicales</w:t>
      </w:r>
    </w:p>
    <w:p w:rsidR="005956EA" w:rsidRPr="005956EA" w:rsidRDefault="005956EA" w:rsidP="005956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Technologies : Python, NLP, bases de données PostgreSQL</w:t>
      </w:r>
    </w:p>
    <w:p w:rsidR="005956EA" w:rsidRPr="005956EA" w:rsidRDefault="005956EA" w:rsidP="005956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Résultat : prototype fonctionnel pour démonstration académique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3.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TalkBridge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–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Chatbot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agent conversationnel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2025</w:t>
      </w:r>
    </w:p>
    <w:p w:rsidR="005956EA" w:rsidRPr="005956EA" w:rsidRDefault="005956EA" w:rsidP="005956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Chatbot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interactif pour le support client et l’assistance en ligne</w:t>
      </w:r>
    </w:p>
    <w:p w:rsidR="005956EA" w:rsidRPr="005956EA" w:rsidRDefault="005956EA" w:rsidP="005956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Gestion automatique des demandes et transfert des cas complexes</w:t>
      </w:r>
    </w:p>
    <w:p w:rsidR="005956EA" w:rsidRPr="005956EA" w:rsidRDefault="005956EA" w:rsidP="005956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Technologies : JavaScript, Node.js, API NLP, PostgreSQL</w:t>
      </w:r>
    </w:p>
    <w:p w:rsidR="005956EA" w:rsidRPr="005956EA" w:rsidRDefault="005956EA" w:rsidP="005956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Résultat :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chatbot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opérationnel testé avec des utilisateurs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4.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Wasalni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</w:t>
      </w:r>
      <w:proofErr w:type="spellStart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eBooking</w:t>
      </w:r>
      <w:proofErr w:type="spellEnd"/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– Plateforme de location en Tunisie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2025</w:t>
      </w:r>
    </w:p>
    <w:p w:rsidR="005956EA" w:rsidRPr="005956EA" w:rsidRDefault="005956EA" w:rsidP="005956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Développement d’un site et d’une application pour la réservation de véhicules en Tunisie</w:t>
      </w:r>
    </w:p>
    <w:p w:rsidR="005956EA" w:rsidRPr="005956EA" w:rsidRDefault="005956EA" w:rsidP="005956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Fonctionnalités : recherche de véhicules, réservation en ligne, gestion des utilisateurs et paiements</w:t>
      </w:r>
    </w:p>
    <w:p w:rsidR="005956EA" w:rsidRPr="005956EA" w:rsidRDefault="005956EA" w:rsidP="005956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Technologies :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React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, PHP, MySQL / PostgreSQL</w:t>
      </w:r>
    </w:p>
    <w:p w:rsidR="005956EA" w:rsidRPr="005956EA" w:rsidRDefault="005956EA" w:rsidP="005956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Résultat : application fonctionnelle permettant une réservation rapide et sécurisée</w:t>
      </w:r>
    </w:p>
    <w:p w:rsidR="005956EA" w:rsidRPr="005956EA" w:rsidRDefault="005956EA" w:rsidP="005956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956EA" w:rsidRPr="005956EA" w:rsidRDefault="005956EA" w:rsidP="005956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Expériences complémentaires</w:t>
      </w:r>
    </w:p>
    <w:p w:rsidR="005956EA" w:rsidRPr="005956EA" w:rsidRDefault="005956EA" w:rsidP="005956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Développeur Web – Projet universitaire</w:t>
      </w: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| Faculté des Sciences de Gabès | 2025 – Présent</w:t>
      </w:r>
    </w:p>
    <w:p w:rsidR="005956EA" w:rsidRPr="005956EA" w:rsidRDefault="005956EA" w:rsidP="005956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Développement d’un site web de gestion de clubs étudiants</w:t>
      </w:r>
    </w:p>
    <w:p w:rsidR="005956EA" w:rsidRPr="005956EA" w:rsidRDefault="005956EA" w:rsidP="005956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Fonctionnalités : gestion des comptes, forums, suivi des activités</w:t>
      </w:r>
    </w:p>
    <w:p w:rsidR="00D56207" w:rsidRPr="005956EA" w:rsidRDefault="005956EA" w:rsidP="005956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Technolog</w:t>
      </w:r>
      <w:bookmarkStart w:id="0" w:name="_GoBack"/>
      <w:bookmarkEnd w:id="0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ies : </w:t>
      </w:r>
      <w:proofErr w:type="spellStart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React</w:t>
      </w:r>
      <w:proofErr w:type="spellEnd"/>
      <w:r w:rsidRPr="005956EA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, PHP, MySQL / PostgreSQL</w:t>
      </w:r>
    </w:p>
    <w:sectPr w:rsidR="00D56207" w:rsidRPr="005956EA" w:rsidSect="0037211C">
      <w:footerReference w:type="default" r:id="rId7"/>
      <w:pgSz w:w="11906" w:h="16838" w:code="9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482" w:rsidRDefault="00F71482">
      <w:pPr>
        <w:spacing w:after="0"/>
      </w:pPr>
      <w:r>
        <w:separator/>
      </w:r>
    </w:p>
  </w:endnote>
  <w:endnote w:type="continuationSeparator" w:id="0">
    <w:p w:rsidR="00F71482" w:rsidRDefault="00F714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Pieddepage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E515CE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482" w:rsidRDefault="00F71482">
      <w:pPr>
        <w:spacing w:after="0"/>
      </w:pPr>
      <w:r>
        <w:separator/>
      </w:r>
    </w:p>
  </w:footnote>
  <w:footnote w:type="continuationSeparator" w:id="0">
    <w:p w:rsidR="00F71482" w:rsidRDefault="00F714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5CD4D6"/>
    <w:lvl w:ilvl="0">
      <w:start w:val="1"/>
      <w:numFmt w:val="bullet"/>
      <w:pStyle w:val="Listepuces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FD657B"/>
    <w:multiLevelType w:val="multilevel"/>
    <w:tmpl w:val="DFE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F1600"/>
    <w:multiLevelType w:val="multilevel"/>
    <w:tmpl w:val="665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734A0"/>
    <w:multiLevelType w:val="multilevel"/>
    <w:tmpl w:val="478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F2EB3"/>
    <w:multiLevelType w:val="multilevel"/>
    <w:tmpl w:val="8B8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C2663"/>
    <w:multiLevelType w:val="multilevel"/>
    <w:tmpl w:val="B4C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27510"/>
    <w:multiLevelType w:val="multilevel"/>
    <w:tmpl w:val="74B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A08E4"/>
    <w:multiLevelType w:val="multilevel"/>
    <w:tmpl w:val="61E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56AE7"/>
    <w:multiLevelType w:val="multilevel"/>
    <w:tmpl w:val="F36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942F5"/>
    <w:multiLevelType w:val="multilevel"/>
    <w:tmpl w:val="FC5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247D5"/>
    <w:multiLevelType w:val="multilevel"/>
    <w:tmpl w:val="EAD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90322"/>
    <w:multiLevelType w:val="multilevel"/>
    <w:tmpl w:val="CC0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A5B52"/>
    <w:multiLevelType w:val="multilevel"/>
    <w:tmpl w:val="5B8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epuce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7"/>
  </w:num>
  <w:num w:numId="20">
    <w:abstractNumId w:val="20"/>
  </w:num>
  <w:num w:numId="21">
    <w:abstractNumId w:val="14"/>
  </w:num>
  <w:num w:numId="22">
    <w:abstractNumId w:val="18"/>
  </w:num>
  <w:num w:numId="23">
    <w:abstractNumId w:val="21"/>
  </w:num>
  <w:num w:numId="24">
    <w:abstractNumId w:val="15"/>
  </w:num>
  <w:num w:numId="25">
    <w:abstractNumId w:val="11"/>
  </w:num>
  <w:num w:numId="26">
    <w:abstractNumId w:val="23"/>
  </w:num>
  <w:num w:numId="27">
    <w:abstractNumId w:val="12"/>
  </w:num>
  <w:num w:numId="28">
    <w:abstractNumId w:val="10"/>
  </w:num>
  <w:num w:numId="29">
    <w:abstractNumId w:val="19"/>
  </w:num>
  <w:num w:numId="30">
    <w:abstractNumId w:val="13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6EA"/>
    <w:rsid w:val="0037211C"/>
    <w:rsid w:val="00374627"/>
    <w:rsid w:val="00394A6D"/>
    <w:rsid w:val="003F19B9"/>
    <w:rsid w:val="004476A1"/>
    <w:rsid w:val="005114E7"/>
    <w:rsid w:val="005956EA"/>
    <w:rsid w:val="005E5E55"/>
    <w:rsid w:val="00616068"/>
    <w:rsid w:val="006E401C"/>
    <w:rsid w:val="0077621B"/>
    <w:rsid w:val="007963CE"/>
    <w:rsid w:val="007D00B3"/>
    <w:rsid w:val="007D2F5D"/>
    <w:rsid w:val="008916B6"/>
    <w:rsid w:val="008E10EB"/>
    <w:rsid w:val="009763C8"/>
    <w:rsid w:val="00A8131A"/>
    <w:rsid w:val="00B769EE"/>
    <w:rsid w:val="00C57E43"/>
    <w:rsid w:val="00C72B59"/>
    <w:rsid w:val="00CC75DB"/>
    <w:rsid w:val="00D33143"/>
    <w:rsid w:val="00D56207"/>
    <w:rsid w:val="00D765AF"/>
    <w:rsid w:val="00DD4208"/>
    <w:rsid w:val="00E515CE"/>
    <w:rsid w:val="00EA2B92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1134FB"/>
  <w15:chartTrackingRefBased/>
  <w15:docId w15:val="{B432B120-6F7B-4554-A183-85682F14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fr-FR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Titre1">
    <w:name w:val="heading 1"/>
    <w:basedOn w:val="Normal"/>
    <w:link w:val="Titre1C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Textedelespacerserv">
    <w:name w:val="Placeholder Text"/>
    <w:basedOn w:val="Policepardfaut"/>
    <w:uiPriority w:val="99"/>
    <w:semiHidden/>
    <w:rsid w:val="008916B6"/>
    <w:rPr>
      <w:color w:val="707070" w:themeColor="accent3" w:themeShade="BF"/>
    </w:rPr>
  </w:style>
  <w:style w:type="paragraph" w:styleId="Listepuces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En-tte">
    <w:name w:val="header"/>
    <w:basedOn w:val="Normal"/>
    <w:link w:val="En-tteCar"/>
    <w:uiPriority w:val="99"/>
    <w:unhideWhenUsed/>
    <w:pPr>
      <w:spacing w:after="0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/>
    </w:pPr>
    <w:rPr>
      <w:color w:val="141414" w:themeColor="accent1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141414" w:themeColor="accent1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color w:val="auto"/>
      <w:szCs w:val="20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</w:rPr>
  </w:style>
  <w:style w:type="character" w:customStyle="1" w:styleId="Titre1Car">
    <w:name w:val="Titre 1 Car"/>
    <w:basedOn w:val="Policepardfaut"/>
    <w:link w:val="Titre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ie">
    <w:name w:val="Bibliography"/>
    <w:basedOn w:val="Normal"/>
    <w:next w:val="Normal"/>
    <w:uiPriority w:val="37"/>
    <w:semiHidden/>
    <w:unhideWhenUsed/>
    <w:rsid w:val="00CC75DB"/>
  </w:style>
  <w:style w:type="paragraph" w:styleId="Normalcentr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CC75D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C75DB"/>
  </w:style>
  <w:style w:type="paragraph" w:styleId="Corpsdetexte2">
    <w:name w:val="Body Text 2"/>
    <w:basedOn w:val="Normal"/>
    <w:link w:val="Corpsdetexte2Car"/>
    <w:uiPriority w:val="99"/>
    <w:semiHidden/>
    <w:unhideWhenUsed/>
    <w:rsid w:val="00CC75DB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CC75DB"/>
  </w:style>
  <w:style w:type="paragraph" w:styleId="Corpsdetexte3">
    <w:name w:val="Body Text 3"/>
    <w:basedOn w:val="Normal"/>
    <w:link w:val="Corpsdetexte3C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C75DB"/>
    <w:rPr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CC75DB"/>
    <w:pPr>
      <w:spacing w:after="28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CC75DB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CC75DB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CC75DB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CC75DB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C75DB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C75DB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Formuledepolitesse">
    <w:name w:val="Closing"/>
    <w:basedOn w:val="Normal"/>
    <w:link w:val="Formuledepolitess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2"/>
    <w:semiHidden/>
    <w:rsid w:val="00CC75DB"/>
  </w:style>
  <w:style w:type="table" w:styleId="Grillecouleur">
    <w:name w:val="Colorful Grid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Listefonce">
    <w:name w:val="Dark List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1"/>
    <w:semiHidden/>
    <w:unhideWhenUsed/>
    <w:qFormat/>
    <w:rsid w:val="00CC75DB"/>
  </w:style>
  <w:style w:type="character" w:customStyle="1" w:styleId="DateCar">
    <w:name w:val="Date Car"/>
    <w:basedOn w:val="Policepardfaut"/>
    <w:link w:val="Date"/>
    <w:uiPriority w:val="1"/>
    <w:semiHidden/>
    <w:rsid w:val="00CC75DB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C75DB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CC75DB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CC75DB"/>
  </w:style>
  <w:style w:type="character" w:styleId="Accentuation">
    <w:name w:val="Emphasis"/>
    <w:basedOn w:val="Policepardfaut"/>
    <w:uiPriority w:val="20"/>
    <w:semiHidden/>
    <w:unhideWhenUsed/>
    <w:qFormat/>
    <w:rsid w:val="00CC75DB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CC75D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C75DB"/>
    <w:rPr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CC75DB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C75DB"/>
    <w:rPr>
      <w:szCs w:val="20"/>
    </w:rPr>
  </w:style>
  <w:style w:type="table" w:styleId="TableauGrille1Clair">
    <w:name w:val="Grid Table 1 Light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3">
    <w:name w:val="Grid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Policepardfau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Titre3Car">
    <w:name w:val="Titre 3 Car"/>
    <w:basedOn w:val="Policepardfaut"/>
    <w:link w:val="Titre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CC75DB"/>
  </w:style>
  <w:style w:type="paragraph" w:styleId="AdresseHTML">
    <w:name w:val="HTML Address"/>
    <w:basedOn w:val="Normal"/>
    <w:link w:val="AdresseHTMLC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CC75DB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CC75DB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CC75DB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C75DB"/>
    <w:rPr>
      <w:rFonts w:ascii="Consolas" w:hAnsi="Consolas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CC75DB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C75DB"/>
    <w:rPr>
      <w:i/>
      <w:iCs/>
      <w:color w:val="141414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Grilleclaire">
    <w:name w:val="Light Grid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epuces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enumros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2">
    <w:name w:val="List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3">
    <w:name w:val="List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C75DB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Policepardfau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sinterligne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CC75DB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CC75DB"/>
  </w:style>
  <w:style w:type="character" w:styleId="Numrodepage">
    <w:name w:val="page number"/>
    <w:basedOn w:val="Policepardfaut"/>
    <w:uiPriority w:val="99"/>
    <w:semiHidden/>
    <w:unhideWhenUsed/>
    <w:rsid w:val="00CC75DB"/>
  </w:style>
  <w:style w:type="table" w:styleId="Tableausimple1">
    <w:name w:val="Plain Table 1"/>
    <w:basedOn w:val="Tableau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C75DB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C75DB"/>
    <w:rPr>
      <w:i/>
      <w:iCs/>
    </w:rPr>
  </w:style>
  <w:style w:type="paragraph" w:styleId="Salutations">
    <w:name w:val="Salutation"/>
    <w:basedOn w:val="Normal"/>
    <w:next w:val="Normal"/>
    <w:link w:val="SalutationsCar"/>
    <w:uiPriority w:val="2"/>
    <w:semiHidden/>
    <w:unhideWhenUsed/>
    <w:qFormat/>
    <w:rsid w:val="00CC75DB"/>
  </w:style>
  <w:style w:type="character" w:customStyle="1" w:styleId="SalutationsCar">
    <w:name w:val="Salutations Car"/>
    <w:basedOn w:val="Policepardfaut"/>
    <w:link w:val="Salutations"/>
    <w:uiPriority w:val="2"/>
    <w:semiHidden/>
    <w:rsid w:val="00CC75DB"/>
  </w:style>
  <w:style w:type="paragraph" w:styleId="Signature">
    <w:name w:val="Signature"/>
    <w:basedOn w:val="Normal"/>
    <w:link w:val="Signatur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ar">
    <w:name w:val="Signature Car"/>
    <w:basedOn w:val="Policepardfaut"/>
    <w:link w:val="Signature"/>
    <w:uiPriority w:val="2"/>
    <w:semiHidden/>
    <w:rsid w:val="00CC75DB"/>
  </w:style>
  <w:style w:type="character" w:customStyle="1" w:styleId="SmartHyperlink">
    <w:name w:val="Smart Hyperlink"/>
    <w:basedOn w:val="Policepardfaut"/>
    <w:uiPriority w:val="99"/>
    <w:semiHidden/>
    <w:unhideWhenUsed/>
    <w:rsid w:val="00CC75DB"/>
    <w:rPr>
      <w:u w:val="dotted"/>
    </w:rPr>
  </w:style>
  <w:style w:type="character" w:styleId="lev">
    <w:name w:val="Strong"/>
    <w:basedOn w:val="Policepardfaut"/>
    <w:uiPriority w:val="22"/>
    <w:unhideWhenUsed/>
    <w:qFormat/>
    <w:rsid w:val="00CC75DB"/>
    <w:rPr>
      <w:b/>
      <w:bCs/>
    </w:rPr>
  </w:style>
  <w:style w:type="paragraph" w:styleId="Sous-titre">
    <w:name w:val="Subtitle"/>
    <w:basedOn w:val="Normal"/>
    <w:next w:val="Normal"/>
    <w:link w:val="Sous-titreC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Emphaseple">
    <w:name w:val="Subtle Emphasis"/>
    <w:basedOn w:val="Policepardfau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Rfrenceple">
    <w:name w:val="Subtle Reference"/>
    <w:basedOn w:val="Policepardfau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3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KOM\AppData\Roaming\Microsoft\Templates\C.V.%20fonctionne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9B"/>
    <w:rsid w:val="00BA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CD03FE264D2469597198C60BAE4B99A">
    <w:name w:val="0CD03FE264D2469597198C60BAE4B99A"/>
  </w:style>
  <w:style w:type="paragraph" w:customStyle="1" w:styleId="C09F8FCDC00147039418565A900D821C">
    <w:name w:val="C09F8FCDC00147039418565A900D821C"/>
  </w:style>
  <w:style w:type="paragraph" w:customStyle="1" w:styleId="4F6BB905F1CF44F9B1B2774441359230">
    <w:name w:val="4F6BB905F1CF44F9B1B2774441359230"/>
  </w:style>
  <w:style w:type="paragraph" w:customStyle="1" w:styleId="C1F76CAF3CD747569E5D58D98AF87855">
    <w:name w:val="C1F76CAF3CD747569E5D58D98AF87855"/>
  </w:style>
  <w:style w:type="paragraph" w:customStyle="1" w:styleId="8709890A57D64004AFBF24B73C3F29CD">
    <w:name w:val="8709890A57D64004AFBF24B73C3F29CD"/>
  </w:style>
  <w:style w:type="paragraph" w:customStyle="1" w:styleId="9C40B1A3224D44E38D12D19C28BF3982">
    <w:name w:val="9C40B1A3224D44E38D12D19C28BF3982"/>
  </w:style>
  <w:style w:type="paragraph" w:customStyle="1" w:styleId="5A114EFA8F8541CC9BE79B3A31EC18CA">
    <w:name w:val="5A114EFA8F8541CC9BE79B3A31EC18CA"/>
  </w:style>
  <w:style w:type="paragraph" w:customStyle="1" w:styleId="BD5EE4A3A501481D98FB6980F857F930">
    <w:name w:val="BD5EE4A3A501481D98FB6980F857F930"/>
  </w:style>
  <w:style w:type="paragraph" w:customStyle="1" w:styleId="18048B5FC08C47B1955CFD967C3FB02E">
    <w:name w:val="18048B5FC08C47B1955CFD967C3FB02E"/>
  </w:style>
  <w:style w:type="paragraph" w:customStyle="1" w:styleId="F39B23FBF6A3425884436814F8C73AB3">
    <w:name w:val="F39B23FBF6A3425884436814F8C73AB3"/>
  </w:style>
  <w:style w:type="paragraph" w:customStyle="1" w:styleId="6AAB7F6B000F41B9955FB3EDE0C1558A">
    <w:name w:val="6AAB7F6B000F41B9955FB3EDE0C1558A"/>
  </w:style>
  <w:style w:type="paragraph" w:customStyle="1" w:styleId="A1EF7723D9FA4D139FA8F4C9E21CA6B9">
    <w:name w:val="A1EF7723D9FA4D139FA8F4C9E21CA6B9"/>
  </w:style>
  <w:style w:type="paragraph" w:customStyle="1" w:styleId="23389C6A1B814E65BC6DD2F8FFEEE825">
    <w:name w:val="23389C6A1B814E65BC6DD2F8FFEEE825"/>
  </w:style>
  <w:style w:type="paragraph" w:customStyle="1" w:styleId="8ABFD00D96814BBD845C10D047C7A013">
    <w:name w:val="8ABFD00D96814BBD845C10D047C7A013"/>
  </w:style>
  <w:style w:type="paragraph" w:customStyle="1" w:styleId="255E713A2D724A82A1ECE338E2AF79A3">
    <w:name w:val="255E713A2D724A82A1ECE338E2AF79A3"/>
  </w:style>
  <w:style w:type="paragraph" w:customStyle="1" w:styleId="3C8033FDA2084C3F87FE2F5DBE510FB3">
    <w:name w:val="3C8033FDA2084C3F87FE2F5DBE510FB3"/>
  </w:style>
  <w:style w:type="paragraph" w:customStyle="1" w:styleId="C21AB87E32D94CD5BE248ACB6A97CF65">
    <w:name w:val="C21AB87E32D94CD5BE248ACB6A97CF65"/>
  </w:style>
  <w:style w:type="paragraph" w:customStyle="1" w:styleId="84FF95685D264F8194A4BCDB62E712D6">
    <w:name w:val="84FF95685D264F8194A4BCDB62E712D6"/>
  </w:style>
  <w:style w:type="paragraph" w:customStyle="1" w:styleId="9DEC1D726AA54063BB7D0CC13D5E45BB">
    <w:name w:val="9DEC1D726AA54063BB7D0CC13D5E45BB"/>
  </w:style>
  <w:style w:type="paragraph" w:customStyle="1" w:styleId="C138F33BBD42401D8A050F7B1C368B04">
    <w:name w:val="C138F33BBD42401D8A050F7B1C368B04"/>
  </w:style>
  <w:style w:type="paragraph" w:customStyle="1" w:styleId="CF6A622923D54D0F9F98BFFDC0002E84">
    <w:name w:val="CF6A622923D54D0F9F98BFFDC0002E84"/>
  </w:style>
  <w:style w:type="paragraph" w:customStyle="1" w:styleId="68FFC945A6E64A8A9FF89ED52FBAB841">
    <w:name w:val="68FFC945A6E64A8A9FF89ED52FBAB841"/>
  </w:style>
  <w:style w:type="paragraph" w:customStyle="1" w:styleId="E0CC19E64BE94AD5B8D71BAEC11648CA">
    <w:name w:val="E0CC19E64BE94AD5B8D71BAEC11648CA"/>
  </w:style>
  <w:style w:type="paragraph" w:customStyle="1" w:styleId="AE95A239022F48BA8E2C5D02AB267692">
    <w:name w:val="AE95A239022F48BA8E2C5D02AB267692"/>
  </w:style>
  <w:style w:type="paragraph" w:customStyle="1" w:styleId="6440DA168F234649842C88A8CCAC42F1">
    <w:name w:val="6440DA168F234649842C88A8CCAC42F1"/>
  </w:style>
  <w:style w:type="paragraph" w:customStyle="1" w:styleId="907CF9E0BF5D47D382B66B12218C6D8E">
    <w:name w:val="907CF9E0BF5D47D382B66B12218C6D8E"/>
  </w:style>
  <w:style w:type="paragraph" w:customStyle="1" w:styleId="48486439BAC74AA69C260F1DD7F4604B">
    <w:name w:val="48486439BAC74AA69C260F1DD7F4604B"/>
  </w:style>
  <w:style w:type="paragraph" w:customStyle="1" w:styleId="95F964CFCBE34633B76218CA9EA30D41">
    <w:name w:val="95F964CFCBE34633B76218CA9EA30D41"/>
  </w:style>
  <w:style w:type="paragraph" w:customStyle="1" w:styleId="7E57A894DA0042D088E5F12CB7BD089C">
    <w:name w:val="7E57A894DA0042D088E5F12CB7BD089C"/>
  </w:style>
  <w:style w:type="paragraph" w:customStyle="1" w:styleId="A8E2696D2B1E440C9DD5C9E1EEE5A811">
    <w:name w:val="A8E2696D2B1E440C9DD5C9E1EEE5A811"/>
  </w:style>
  <w:style w:type="paragraph" w:customStyle="1" w:styleId="0AA815AB0E9B4289A32DAE1B2A75E1BB">
    <w:name w:val="0AA815AB0E9B4289A32DAE1B2A75E1BB"/>
  </w:style>
  <w:style w:type="paragraph" w:customStyle="1" w:styleId="DF7E45FA89BB4DA494C114628F3C2361">
    <w:name w:val="DF7E45FA89BB4DA494C114628F3C2361"/>
  </w:style>
  <w:style w:type="paragraph" w:customStyle="1" w:styleId="5CFBBE461FF14682A053260FC105012E">
    <w:name w:val="5CFBBE461FF14682A053260FC105012E"/>
  </w:style>
  <w:style w:type="paragraph" w:customStyle="1" w:styleId="69489C6AC3AB4AE7A36B192A7D263271">
    <w:name w:val="69489C6AC3AB4AE7A36B192A7D263271"/>
  </w:style>
  <w:style w:type="paragraph" w:customStyle="1" w:styleId="36E8DE564754430EB5CDBBEE638DCA45">
    <w:name w:val="36E8DE564754430EB5CDBBEE638DCA45"/>
  </w:style>
  <w:style w:type="paragraph" w:customStyle="1" w:styleId="3DADAD2A279A4F0AAF475FCA342E67A8">
    <w:name w:val="3DADAD2A279A4F0AAF475FCA342E67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C.V. fonctionnel</Template>
  <TotalTime>15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INFOKOM</dc:creator>
  <cp:keywords/>
  <dc:description>EBDELLI ABDERRAHMEN</dc:description>
  <cp:lastModifiedBy>INFOKOM</cp:lastModifiedBy>
  <cp:revision>1</cp:revision>
  <dcterms:created xsi:type="dcterms:W3CDTF">2025-11-10T21:04:00Z</dcterms:created>
  <dcterms:modified xsi:type="dcterms:W3CDTF">2025-11-10T21:20:00Z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